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Style w:val="SubtleReference"/>
          <w:b/>
          <w:bCs/>
          <w:color w:val="000000" w:themeColor="text1"/>
          <w:sz w:val="48"/>
          <w:szCs w:val="48"/>
          <w:lang w:val="es-ES"/>
        </w:rPr>
        <w:id w:val="-1766522149"/>
        <w:docPartObj>
          <w:docPartGallery w:val="Cover Pages"/>
          <w:docPartUnique/>
        </w:docPartObj>
      </w:sdtPr>
      <w:sdtEndPr>
        <w:rPr>
          <w:rStyle w:val="DefaultParagraphFont"/>
          <w:b w:val="0"/>
          <w:bCs w:val="0"/>
          <w:smallCaps w:val="0"/>
          <w:color w:val="auto"/>
          <w:sz w:val="22"/>
          <w:szCs w:val="22"/>
        </w:rPr>
      </w:sdtEndPr>
      <w:sdtContent>
        <w:p w14:paraId="36D8C46C" w14:textId="3A09A892" w:rsidR="00CF2A97" w:rsidRPr="00422D99" w:rsidRDefault="00422D99" w:rsidP="00CF2A97">
          <w:pPr>
            <w:jc w:val="center"/>
            <w:rPr>
              <w:rStyle w:val="SubtleReference"/>
              <w:b/>
              <w:bCs/>
              <w:color w:val="000000" w:themeColor="text1"/>
              <w:sz w:val="48"/>
              <w:szCs w:val="48"/>
              <w:lang w:val="es-ES"/>
            </w:rPr>
          </w:pPr>
          <w:r w:rsidRPr="00422D99">
            <w:rPr>
              <w:rStyle w:val="SubtleReference"/>
              <w:b/>
              <w:bCs/>
              <w:color w:val="000000" w:themeColor="text1"/>
              <w:sz w:val="48"/>
              <w:szCs w:val="48"/>
              <w:lang w:val="es-ES"/>
            </w:rPr>
            <w:t xml:space="preserve">Video Juego </w:t>
          </w:r>
          <w:r w:rsidR="006D6C22">
            <w:rPr>
              <w:rStyle w:val="SubtleReference"/>
              <w:b/>
              <w:bCs/>
              <w:color w:val="000000" w:themeColor="text1"/>
              <w:sz w:val="48"/>
              <w:szCs w:val="48"/>
              <w:lang w:val="es-ES"/>
            </w:rPr>
            <w:t>2</w:t>
          </w:r>
        </w:p>
        <w:p w14:paraId="34F43069" w14:textId="77777777" w:rsidR="00CF2A97" w:rsidRPr="00422D99" w:rsidRDefault="00CF2A97" w:rsidP="00CF2A97">
          <w:pPr>
            <w:jc w:val="center"/>
            <w:rPr>
              <w:lang w:val="es-ES"/>
            </w:rPr>
          </w:pPr>
        </w:p>
        <w:p w14:paraId="16F2096F" w14:textId="3642A3B2" w:rsidR="00CF2A97" w:rsidRPr="00422D99" w:rsidRDefault="00A52C42" w:rsidP="00CF2A97">
          <w:pPr>
            <w:jc w:val="center"/>
            <w:rPr>
              <w:lang w:val="es-ES"/>
            </w:rPr>
          </w:pPr>
          <w:r>
            <w:rPr>
              <w:lang w:val="es-ES"/>
            </w:rPr>
            <w:t>Curso</w:t>
          </w:r>
          <w:r w:rsidR="003310C5" w:rsidRPr="00422D99">
            <w:rPr>
              <w:lang w:val="es-ES"/>
            </w:rPr>
            <w:t xml:space="preserve"> 202</w:t>
          </w:r>
          <w:r w:rsidR="00422D99" w:rsidRPr="00422D99">
            <w:rPr>
              <w:lang w:val="es-ES"/>
            </w:rPr>
            <w:t>3</w:t>
          </w:r>
          <w:r w:rsidR="00CF2A97" w:rsidRPr="00422D99">
            <w:rPr>
              <w:lang w:val="es-ES"/>
            </w:rPr>
            <w:t>/2</w:t>
          </w:r>
          <w:r w:rsidR="00422D99" w:rsidRPr="00422D99">
            <w:rPr>
              <w:lang w:val="es-ES"/>
            </w:rPr>
            <w:t>4</w:t>
          </w:r>
          <w:r w:rsidR="00CF2A97" w:rsidRPr="00422D99">
            <w:rPr>
              <w:lang w:val="es-ES"/>
            </w:rPr>
            <w:softHyphen/>
          </w:r>
          <w:r w:rsidR="00CF2A97" w:rsidRPr="00422D99">
            <w:rPr>
              <w:lang w:val="es-ES"/>
            </w:rPr>
            <w:softHyphen/>
          </w:r>
          <w:r w:rsidR="00CF2A97" w:rsidRPr="00422D99">
            <w:rPr>
              <w:lang w:val="es-ES"/>
            </w:rPr>
            <w:softHyphen/>
          </w:r>
          <w:r w:rsidR="00CF2A97" w:rsidRPr="00422D99">
            <w:rPr>
              <w:lang w:val="es-ES"/>
            </w:rPr>
            <w:softHyphen/>
          </w:r>
        </w:p>
        <w:p w14:paraId="5E60A045" w14:textId="77777777" w:rsidR="00CF2A97" w:rsidRPr="00422D99" w:rsidRDefault="00CF2A97" w:rsidP="00CF2A97">
          <w:pPr>
            <w:jc w:val="center"/>
            <w:rPr>
              <w:lang w:val="es-ES"/>
            </w:rPr>
          </w:pPr>
        </w:p>
        <w:p w14:paraId="3BF152B4" w14:textId="77777777" w:rsidR="00CF2A97" w:rsidRPr="00422D99" w:rsidRDefault="00CF2A97" w:rsidP="00CF2A97">
          <w:pPr>
            <w:jc w:val="center"/>
            <w:rPr>
              <w:lang w:val="es-ES"/>
            </w:rPr>
          </w:pPr>
        </w:p>
        <w:p w14:paraId="33FEA2DA" w14:textId="77777777" w:rsidR="00CF2A97" w:rsidRPr="00422D99" w:rsidRDefault="00CF2A97" w:rsidP="00CF2A97">
          <w:pPr>
            <w:jc w:val="center"/>
            <w:rPr>
              <w:lang w:val="es-ES"/>
            </w:rPr>
          </w:pPr>
        </w:p>
        <w:p w14:paraId="4ABA4868" w14:textId="77777777" w:rsidR="00CF2A97" w:rsidRPr="00422D99" w:rsidRDefault="00CF2A97" w:rsidP="00CF2A97">
          <w:pPr>
            <w:jc w:val="center"/>
            <w:rPr>
              <w:lang w:val="es-ES"/>
            </w:rPr>
          </w:pPr>
        </w:p>
        <w:p w14:paraId="17F8E4F6" w14:textId="77777777" w:rsidR="00CF2A97" w:rsidRPr="00422D99" w:rsidRDefault="00CF2A97" w:rsidP="00CF2A97">
          <w:pPr>
            <w:rPr>
              <w:lang w:val="es-ES"/>
            </w:rPr>
          </w:pPr>
        </w:p>
        <w:p w14:paraId="4274818A" w14:textId="77777777" w:rsidR="00CF2A97" w:rsidRPr="00422D99" w:rsidRDefault="00CF2A97" w:rsidP="00CF2A97">
          <w:pPr>
            <w:rPr>
              <w:lang w:val="es-ES"/>
            </w:rPr>
          </w:pPr>
        </w:p>
        <w:p w14:paraId="0A9A729D" w14:textId="77777777" w:rsidR="00CF2A97" w:rsidRPr="00422D99" w:rsidRDefault="00CF2A97" w:rsidP="00CF2A97">
          <w:pPr>
            <w:rPr>
              <w:lang w:val="es-ES"/>
            </w:rPr>
          </w:pPr>
        </w:p>
        <w:p w14:paraId="622B9E97" w14:textId="77777777" w:rsidR="00CF2A97" w:rsidRPr="00422D99" w:rsidRDefault="00CF2A97" w:rsidP="00CF2A97">
          <w:pPr>
            <w:rPr>
              <w:lang w:val="es-ES"/>
            </w:rPr>
          </w:pPr>
        </w:p>
        <w:p w14:paraId="3E6FF17B" w14:textId="77777777" w:rsidR="00CF2A97" w:rsidRPr="00422D99" w:rsidRDefault="00CF2A97" w:rsidP="00CF2A97">
          <w:pPr>
            <w:rPr>
              <w:lang w:val="es-ES"/>
            </w:rPr>
          </w:pPr>
        </w:p>
        <w:tbl>
          <w:tblPr>
            <w:tblW w:w="8642" w:type="dxa"/>
            <w:tblCellMar>
              <w:left w:w="10" w:type="dxa"/>
              <w:right w:w="10" w:type="dxa"/>
            </w:tblCellMar>
            <w:tblLook w:val="04A0" w:firstRow="1" w:lastRow="0" w:firstColumn="1" w:lastColumn="0" w:noHBand="0" w:noVBand="1"/>
          </w:tblPr>
          <w:tblGrid>
            <w:gridCol w:w="1630"/>
            <w:gridCol w:w="7012"/>
          </w:tblGrid>
          <w:tr w:rsidR="00CF2A97" w:rsidRPr="00422D99" w14:paraId="6363DC7F" w14:textId="77777777">
            <w:trPr>
              <w:cantSplit/>
            </w:trPr>
            <w:tc>
              <w:tcPr>
                <w:tcW w:w="1630" w:type="dxa"/>
                <w:vMerge w:val="restar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70" w:type="dxa"/>
                  <w:bottom w:w="0" w:type="dxa"/>
                  <w:right w:w="70" w:type="dxa"/>
                </w:tcMar>
                <w:vAlign w:val="center"/>
              </w:tcPr>
              <w:p w14:paraId="678FC15D" w14:textId="1E798F34" w:rsidR="00CF2A97" w:rsidRPr="00422D99" w:rsidRDefault="00422D99" w:rsidP="00CF2A97">
                <w:pPr>
                  <w:pStyle w:val="Heading9"/>
                  <w:rPr>
                    <w:lang w:val="es-ES"/>
                  </w:rPr>
                </w:pPr>
                <w:bookmarkStart w:id="0" w:name="_Hlk59721352"/>
                <w:r w:rsidRPr="00422D99">
                  <w:rPr>
                    <w:lang w:val="es-ES"/>
                  </w:rPr>
                  <w:t>Estudiante</w:t>
                </w:r>
              </w:p>
            </w:tc>
            <w:tc>
              <w:tcPr>
                <w:tcW w:w="701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70" w:type="dxa"/>
                  <w:bottom w:w="0" w:type="dxa"/>
                  <w:right w:w="70" w:type="dxa"/>
                </w:tcMar>
                <w:vAlign w:val="center"/>
              </w:tcPr>
              <w:p w14:paraId="10FA0A25" w14:textId="4DFAE770" w:rsidR="00CF2A97" w:rsidRPr="00422D99" w:rsidRDefault="00A52C42" w:rsidP="00CF2A97">
                <w:pPr>
                  <w:rPr>
                    <w:lang w:val="es-ES"/>
                  </w:rPr>
                </w:pPr>
                <w:r>
                  <w:rPr>
                    <w:lang w:val="es-ES"/>
                  </w:rPr>
                  <w:t>Nombre</w:t>
                </w:r>
                <w:r w:rsidR="00CF2A97" w:rsidRPr="00422D99">
                  <w:rPr>
                    <w:lang w:val="es-ES"/>
                  </w:rPr>
                  <w:t xml:space="preserve"> </w:t>
                </w:r>
              </w:p>
            </w:tc>
          </w:tr>
          <w:tr w:rsidR="00CF2A97" w:rsidRPr="00422D99" w14:paraId="71F2BC39" w14:textId="77777777">
            <w:trPr>
              <w:cantSplit/>
              <w:trHeight w:val="694"/>
            </w:trPr>
            <w:tc>
              <w:tcPr>
                <w:tcW w:w="1630" w:type="dxa"/>
                <w:vMerge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70" w:type="dxa"/>
                  <w:bottom w:w="0" w:type="dxa"/>
                  <w:right w:w="70" w:type="dxa"/>
                </w:tcMar>
                <w:vAlign w:val="center"/>
              </w:tcPr>
              <w:p w14:paraId="090ED0AD" w14:textId="77777777" w:rsidR="00CF2A97" w:rsidRPr="00422D99" w:rsidRDefault="00CF2A97" w:rsidP="00CF2A97">
                <w:pPr>
                  <w:rPr>
                    <w:lang w:val="es-ES"/>
                  </w:rPr>
                </w:pPr>
              </w:p>
            </w:tc>
            <w:tc>
              <w:tcPr>
                <w:tcW w:w="701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70" w:type="dxa"/>
                  <w:bottom w:w="0" w:type="dxa"/>
                  <w:right w:w="70" w:type="dxa"/>
                </w:tcMar>
                <w:vAlign w:val="center"/>
              </w:tcPr>
              <w:p w14:paraId="18683CD7" w14:textId="77777777" w:rsidR="00CF2A97" w:rsidRPr="00422D99" w:rsidRDefault="00CF2A97" w:rsidP="00CF2A97">
                <w:pPr>
                  <w:rPr>
                    <w:lang w:val="es-ES"/>
                  </w:rPr>
                </w:pPr>
                <w:r w:rsidRPr="00422D99">
                  <w:rPr>
                    <w:lang w:val="es-ES"/>
                  </w:rPr>
                  <w:t>Adrian Luerssen Medina</w:t>
                </w:r>
              </w:p>
            </w:tc>
          </w:tr>
        </w:tbl>
        <w:p w14:paraId="082BD8C9" w14:textId="77777777" w:rsidR="00CF2A97" w:rsidRPr="00422D99" w:rsidRDefault="00CF2A97" w:rsidP="00CF2A97">
          <w:pPr>
            <w:rPr>
              <w:lang w:val="es-ES"/>
            </w:rPr>
          </w:pPr>
        </w:p>
        <w:p w14:paraId="15285716" w14:textId="77777777" w:rsidR="00CF2A97" w:rsidRPr="00422D99" w:rsidRDefault="00CF2A97" w:rsidP="00CF2A97">
          <w:pPr>
            <w:rPr>
              <w:lang w:val="es-ES"/>
            </w:rPr>
          </w:pPr>
        </w:p>
        <w:tbl>
          <w:tblPr>
            <w:tblW w:w="8644" w:type="dxa"/>
            <w:tblCellMar>
              <w:left w:w="10" w:type="dxa"/>
              <w:right w:w="10" w:type="dxa"/>
            </w:tblCellMar>
            <w:tblLook w:val="04A0" w:firstRow="1" w:lastRow="0" w:firstColumn="1" w:lastColumn="0" w:noHBand="0" w:noVBand="1"/>
          </w:tblPr>
          <w:tblGrid>
            <w:gridCol w:w="1630"/>
            <w:gridCol w:w="7014"/>
          </w:tblGrid>
          <w:tr w:rsidR="00CF2A97" w:rsidRPr="00422D99" w14:paraId="3EEB8A25" w14:textId="77777777">
            <w:tc>
              <w:tcPr>
                <w:tcW w:w="16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70" w:type="dxa"/>
                  <w:bottom w:w="0" w:type="dxa"/>
                  <w:right w:w="70" w:type="dxa"/>
                </w:tcMar>
                <w:vAlign w:val="center"/>
              </w:tcPr>
              <w:p w14:paraId="47A1A615" w14:textId="0D26D3B8" w:rsidR="00CF2A97" w:rsidRPr="00422D99" w:rsidRDefault="00422D99" w:rsidP="00CF2A97">
                <w:pPr>
                  <w:rPr>
                    <w:lang w:val="es-ES"/>
                  </w:rPr>
                </w:pPr>
                <w:r w:rsidRPr="00422D99">
                  <w:rPr>
                    <w:lang w:val="es-ES"/>
                  </w:rPr>
                  <w:t>Fecha</w:t>
                </w:r>
              </w:p>
            </w:tc>
            <w:tc>
              <w:tcPr>
                <w:tcW w:w="701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70" w:type="dxa"/>
                  <w:bottom w:w="0" w:type="dxa"/>
                  <w:right w:w="70" w:type="dxa"/>
                </w:tcMar>
                <w:vAlign w:val="center"/>
              </w:tcPr>
              <w:p w14:paraId="1F6D4B39" w14:textId="288B8815" w:rsidR="00CF2A97" w:rsidRPr="00422D99" w:rsidRDefault="003310C5" w:rsidP="00CF2A97">
                <w:pPr>
                  <w:rPr>
                    <w:lang w:val="es-ES"/>
                  </w:rPr>
                </w:pPr>
                <w:r w:rsidRPr="00422D99">
                  <w:rPr>
                    <w:lang w:val="es-ES"/>
                  </w:rPr>
                  <w:fldChar w:fldCharType="begin"/>
                </w:r>
                <w:r w:rsidRPr="00422D99">
                  <w:rPr>
                    <w:lang w:val="es-ES"/>
                  </w:rPr>
                  <w:instrText xml:space="preserve"> DATE \@ "dd/MM/yyyy" </w:instrText>
                </w:r>
                <w:r w:rsidRPr="00422D99">
                  <w:rPr>
                    <w:lang w:val="es-ES"/>
                  </w:rPr>
                  <w:fldChar w:fldCharType="separate"/>
                </w:r>
                <w:r w:rsidR="00F9059C">
                  <w:rPr>
                    <w:noProof/>
                    <w:lang w:val="es-ES"/>
                  </w:rPr>
                  <w:t>28/12/2023</w:t>
                </w:r>
                <w:r w:rsidRPr="00422D99">
                  <w:rPr>
                    <w:lang w:val="es-ES"/>
                  </w:rPr>
                  <w:fldChar w:fldCharType="end"/>
                </w:r>
              </w:p>
            </w:tc>
          </w:tr>
        </w:tbl>
        <w:bookmarkEnd w:id="0"/>
        <w:p w14:paraId="6D1F8F5F" w14:textId="5406758C" w:rsidR="00CF2A97" w:rsidRPr="00422D99" w:rsidRDefault="00CF2A97" w:rsidP="00CF2A97">
          <w:pPr>
            <w:rPr>
              <w:b/>
              <w:lang w:val="es-ES"/>
            </w:rPr>
          </w:pPr>
          <w:r w:rsidRPr="00422D99">
            <w:rPr>
              <w:lang w:val="es-ES"/>
            </w:rPr>
            <w:t xml:space="preserve">                 </w:t>
          </w:r>
        </w:p>
        <w:p w14:paraId="6ECC18DC" w14:textId="77777777" w:rsidR="00CF2A97" w:rsidRPr="00422D99" w:rsidRDefault="00CF2A97" w:rsidP="00CF2A97">
          <w:pPr>
            <w:pStyle w:val="Heading1"/>
            <w:rPr>
              <w:lang w:val="es-ES"/>
            </w:rPr>
          </w:pPr>
        </w:p>
        <w:p w14:paraId="26E298C0" w14:textId="77777777" w:rsidR="00CF2A97" w:rsidRPr="00422D99" w:rsidRDefault="00CF2A97" w:rsidP="00CF2A97">
          <w:pPr>
            <w:pStyle w:val="Heading1"/>
            <w:rPr>
              <w:lang w:val="es-ES"/>
            </w:rPr>
          </w:pPr>
        </w:p>
        <w:p w14:paraId="2EDC8054" w14:textId="5AC47993" w:rsidR="00CF2A97" w:rsidRPr="00422D99" w:rsidRDefault="00CF2A97" w:rsidP="00614A13">
          <w:pPr>
            <w:rPr>
              <w:lang w:val="es-ES"/>
            </w:rPr>
          </w:pPr>
          <w:r w:rsidRPr="00422D99">
            <w:rPr>
              <w:lang w:val="es-ES"/>
            </w:rPr>
            <w:br w:type="page"/>
          </w:r>
        </w:p>
        <w:p w14:paraId="420A3908" w14:textId="5A3953E0" w:rsidR="00875E5B" w:rsidRDefault="00B33933" w:rsidP="00CF2A97">
          <w:pPr>
            <w:rPr>
              <w:lang w:val="es-ES"/>
            </w:rPr>
          </w:pPr>
          <w:r>
            <w:rPr>
              <w:b/>
              <w:bCs/>
              <w:lang w:val="es-ES"/>
            </w:rPr>
            <w:lastRenderedPageBreak/>
            <w:t xml:space="preserve">Nombre del juego: </w:t>
          </w:r>
          <w:proofErr w:type="spellStart"/>
          <w:r>
            <w:rPr>
              <w:lang w:val="es-ES"/>
            </w:rPr>
            <w:t>Pulpoid</w:t>
          </w:r>
          <w:proofErr w:type="spellEnd"/>
          <w:r w:rsidR="009F363F">
            <w:rPr>
              <w:lang w:val="es-ES"/>
            </w:rPr>
            <w:t xml:space="preserve"> 3D</w:t>
          </w:r>
        </w:p>
        <w:p w14:paraId="025DE385" w14:textId="200765E8" w:rsidR="00F14F1A" w:rsidRDefault="00F9059C" w:rsidP="00875E5B">
          <w:pPr>
            <w:jc w:val="center"/>
            <w:rPr>
              <w:lang w:val="es-ES"/>
            </w:rPr>
          </w:pPr>
          <w:r>
            <w:rPr>
              <w:noProof/>
            </w:rPr>
            <w:drawing>
              <wp:inline distT="0" distB="0" distL="0" distR="0" wp14:anchorId="0D34E3F1" wp14:editId="1E6D54CF">
                <wp:extent cx="2714625" cy="2816281"/>
                <wp:effectExtent l="0" t="0" r="0" b="3175"/>
                <wp:docPr id="11869320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932097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0436" cy="2822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635F56">
            <w:rPr>
              <w:noProof/>
            </w:rPr>
            <w:drawing>
              <wp:inline distT="0" distB="0" distL="0" distR="0" wp14:anchorId="16BE38C0" wp14:editId="3893E68E">
                <wp:extent cx="2704862" cy="2806151"/>
                <wp:effectExtent l="0" t="0" r="635" b="0"/>
                <wp:docPr id="13329508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950880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1452" cy="2823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EA74E0">
            <w:rPr>
              <w:noProof/>
            </w:rPr>
            <w:drawing>
              <wp:inline distT="0" distB="0" distL="0" distR="0" wp14:anchorId="47F3101A" wp14:editId="4048C3FE">
                <wp:extent cx="2697480" cy="2798495"/>
                <wp:effectExtent l="0" t="0" r="7620" b="1905"/>
                <wp:docPr id="1204480919" name="Picture 1" descr="A screenshot of a video g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4480919" name="Picture 1" descr="A screenshot of a video game&#10;&#10;Description automatically generated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1594" cy="2823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E5024">
            <w:rPr>
              <w:noProof/>
            </w:rPr>
            <w:drawing>
              <wp:inline distT="0" distB="0" distL="0" distR="0" wp14:anchorId="184A334E" wp14:editId="7B4407C1">
                <wp:extent cx="2700020" cy="2801128"/>
                <wp:effectExtent l="0" t="0" r="5080" b="0"/>
                <wp:docPr id="7171848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7184819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55" cy="28116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F14F1A">
            <w:rPr>
              <w:noProof/>
            </w:rPr>
            <w:drawing>
              <wp:inline distT="0" distB="0" distL="0" distR="0" wp14:anchorId="7893A963" wp14:editId="3A3705B7">
                <wp:extent cx="2744919" cy="2847712"/>
                <wp:effectExtent l="0" t="0" r="0" b="0"/>
                <wp:docPr id="687039578" name="Picture 1" descr="A screenshot of a video g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7039578" name="Picture 1" descr="A screenshot of a video game&#10;&#10;Description automatically generated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1571" cy="2864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C04502">
            <w:rPr>
              <w:noProof/>
            </w:rPr>
            <w:drawing>
              <wp:inline distT="0" distB="0" distL="0" distR="0" wp14:anchorId="56DD34F8" wp14:editId="485A027E">
                <wp:extent cx="2753862" cy="2856985"/>
                <wp:effectExtent l="0" t="0" r="8890" b="635"/>
                <wp:docPr id="10439054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3905472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9023" cy="2872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C51540" w14:textId="0F1D7862" w:rsidR="000C3B94" w:rsidRDefault="00B33933" w:rsidP="00CF2A97">
          <w:pPr>
            <w:rPr>
              <w:lang w:val="es-ES"/>
            </w:rPr>
          </w:pPr>
          <w:r>
            <w:rPr>
              <w:lang w:val="es-ES"/>
            </w:rPr>
            <w:lastRenderedPageBreak/>
            <w:t xml:space="preserve">El juego consiste </w:t>
          </w:r>
          <w:r w:rsidR="008174ED">
            <w:rPr>
              <w:lang w:val="es-ES"/>
            </w:rPr>
            <w:t xml:space="preserve">en usar la nave principal del usuario para disparar balas </w:t>
          </w:r>
          <w:r w:rsidR="001D228C">
            <w:rPr>
              <w:lang w:val="es-ES"/>
            </w:rPr>
            <w:t>con el objetivo de</w:t>
          </w:r>
          <w:r w:rsidR="008174ED">
            <w:rPr>
              <w:lang w:val="es-ES"/>
            </w:rPr>
            <w:t xml:space="preserve"> romper los asteroides y matar a los enemigos. </w:t>
          </w:r>
          <w:r w:rsidR="002D2D99">
            <w:rPr>
              <w:lang w:val="es-ES"/>
            </w:rPr>
            <w:t xml:space="preserve">Cuidado, solo tienes 5 vidas y </w:t>
          </w:r>
          <w:r w:rsidR="009A4CCC">
            <w:rPr>
              <w:lang w:val="es-ES"/>
            </w:rPr>
            <w:t xml:space="preserve">cada vez </w:t>
          </w:r>
          <w:r w:rsidR="002D2D99">
            <w:rPr>
              <w:lang w:val="es-ES"/>
            </w:rPr>
            <w:t>se vuelve más difícil el juego. Intenta acumular todos los puntos que puedas</w:t>
          </w:r>
          <w:r w:rsidR="000C3B94">
            <w:rPr>
              <w:lang w:val="es-ES"/>
            </w:rPr>
            <w:t>.</w:t>
          </w:r>
        </w:p>
        <w:p w14:paraId="4D08E9E8" w14:textId="77777777" w:rsidR="000C3B94" w:rsidRDefault="000C3B94" w:rsidP="00CF2A97">
          <w:pPr>
            <w:rPr>
              <w:lang w:val="es-ES"/>
            </w:rPr>
          </w:pPr>
        </w:p>
        <w:p w14:paraId="696CF96D" w14:textId="424501FE" w:rsidR="000C3B94" w:rsidRDefault="000C3B94" w:rsidP="00CF2A97">
          <w:pPr>
            <w:rPr>
              <w:b/>
              <w:bCs/>
              <w:lang w:val="es-ES"/>
            </w:rPr>
          </w:pPr>
          <w:proofErr w:type="spellStart"/>
          <w:r>
            <w:rPr>
              <w:b/>
              <w:bCs/>
              <w:lang w:val="es-ES"/>
            </w:rPr>
            <w:t>Controls</w:t>
          </w:r>
          <w:proofErr w:type="spellEnd"/>
          <w:r>
            <w:rPr>
              <w:b/>
              <w:bCs/>
              <w:lang w:val="es-ES"/>
            </w:rPr>
            <w:t>:</w:t>
          </w:r>
        </w:p>
        <w:p w14:paraId="3388B5EF" w14:textId="77777777" w:rsidR="0085687A" w:rsidRDefault="000C3B94" w:rsidP="00CF2A97">
          <w:pPr>
            <w:rPr>
              <w:lang w:val="es-ES"/>
            </w:rPr>
          </w:pPr>
          <w:r>
            <w:rPr>
              <w:b/>
              <w:bCs/>
              <w:lang w:val="es-ES"/>
            </w:rPr>
            <w:tab/>
            <w:t xml:space="preserve">W, A, S, D: </w:t>
          </w:r>
          <w:r>
            <w:rPr>
              <w:lang w:val="es-ES"/>
            </w:rPr>
            <w:t xml:space="preserve">movimiento del usuario </w:t>
          </w:r>
        </w:p>
        <w:p w14:paraId="28AB88BB" w14:textId="5F15C772" w:rsidR="0085687A" w:rsidRDefault="0085687A" w:rsidP="00CF2A97">
          <w:pPr>
            <w:rPr>
              <w:lang w:val="es-ES"/>
            </w:rPr>
          </w:pPr>
          <w:r>
            <w:rPr>
              <w:lang w:val="es-ES"/>
            </w:rPr>
            <w:tab/>
          </w:r>
          <w:r w:rsidR="006D6C22">
            <w:rPr>
              <w:b/>
              <w:bCs/>
              <w:lang w:val="es-ES"/>
            </w:rPr>
            <w:t>Clic Izquierdo</w:t>
          </w:r>
          <w:r>
            <w:rPr>
              <w:b/>
              <w:bCs/>
              <w:lang w:val="es-ES"/>
            </w:rPr>
            <w:t xml:space="preserve">: </w:t>
          </w:r>
          <w:r>
            <w:rPr>
              <w:lang w:val="es-ES"/>
            </w:rPr>
            <w:t>disparar balas</w:t>
          </w:r>
        </w:p>
        <w:p w14:paraId="1DB3876C" w14:textId="2624E605" w:rsidR="006D6C22" w:rsidRDefault="006D6C22" w:rsidP="00CF2A97">
          <w:pPr>
            <w:rPr>
              <w:lang w:val="es-ES"/>
            </w:rPr>
          </w:pPr>
          <w:r>
            <w:rPr>
              <w:lang w:val="es-ES"/>
            </w:rPr>
            <w:tab/>
          </w:r>
          <w:r w:rsidRPr="006D6C22">
            <w:rPr>
              <w:b/>
              <w:bCs/>
              <w:lang w:val="es-ES"/>
            </w:rPr>
            <w:t>Mover ratón:</w:t>
          </w:r>
          <w:r>
            <w:rPr>
              <w:lang w:val="es-ES"/>
            </w:rPr>
            <w:t xml:space="preserve"> Mirar </w:t>
          </w:r>
        </w:p>
        <w:p w14:paraId="3E06500A" w14:textId="332C1A65" w:rsidR="006D6C22" w:rsidRPr="006D6C22" w:rsidRDefault="006D6C22" w:rsidP="00CF2A97">
          <w:pPr>
            <w:rPr>
              <w:lang w:val="es-ES"/>
            </w:rPr>
          </w:pPr>
          <w:r>
            <w:rPr>
              <w:lang w:val="es-ES"/>
            </w:rPr>
            <w:tab/>
          </w:r>
          <w:r>
            <w:rPr>
              <w:b/>
              <w:bCs/>
              <w:lang w:val="es-ES"/>
            </w:rPr>
            <w:t xml:space="preserve">Espacio: </w:t>
          </w:r>
          <w:r w:rsidR="00C749FF">
            <w:rPr>
              <w:lang w:val="es-ES"/>
            </w:rPr>
            <w:t xml:space="preserve">Cambiar de perspectiva (3ra persona, free </w:t>
          </w:r>
          <w:proofErr w:type="spellStart"/>
          <w:r w:rsidR="00C749FF">
            <w:rPr>
              <w:lang w:val="es-ES"/>
            </w:rPr>
            <w:t>cam</w:t>
          </w:r>
          <w:proofErr w:type="spellEnd"/>
          <w:r w:rsidR="00C749FF">
            <w:rPr>
              <w:lang w:val="es-ES"/>
            </w:rPr>
            <w:t>)</w:t>
          </w:r>
        </w:p>
        <w:p w14:paraId="5C8D470A" w14:textId="77777777" w:rsidR="0085687A" w:rsidRDefault="0085687A" w:rsidP="00CF2A97">
          <w:pPr>
            <w:rPr>
              <w:lang w:val="es-ES"/>
            </w:rPr>
          </w:pPr>
          <w:r w:rsidRPr="0085687A">
            <w:rPr>
              <w:lang w:val="es-ES"/>
            </w:rPr>
            <w:t>(Consulta historia para tutorial)</w:t>
          </w:r>
        </w:p>
        <w:p w14:paraId="3ECCF7C1" w14:textId="77777777" w:rsidR="00B37EFE" w:rsidRDefault="00B37EFE" w:rsidP="00CF2A97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>Particularidades:</w:t>
          </w:r>
        </w:p>
        <w:p w14:paraId="05C8050C" w14:textId="11111A01" w:rsidR="00073E0E" w:rsidRDefault="00567F6C" w:rsidP="00073E0E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proofErr w:type="spellStart"/>
          <w:r>
            <w:rPr>
              <w:b/>
              <w:bCs/>
              <w:lang w:val="es-ES"/>
            </w:rPr>
            <w:t>Camara</w:t>
          </w:r>
          <w:proofErr w:type="spellEnd"/>
          <w:r>
            <w:rPr>
              <w:b/>
              <w:bCs/>
              <w:lang w:val="es-ES"/>
            </w:rPr>
            <w:t xml:space="preserve"> 3ra persona: </w:t>
          </w:r>
        </w:p>
        <w:p w14:paraId="76F5E2B6" w14:textId="507FFCDD" w:rsidR="00073E0E" w:rsidRDefault="00073E0E" w:rsidP="00073E0E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 xml:space="preserve">Posicionamiento de cámara: </w:t>
          </w:r>
          <w:r w:rsidR="00333266">
            <w:rPr>
              <w:lang w:val="es-ES"/>
            </w:rPr>
            <w:t xml:space="preserve">cuando la cámara esta en modo 3ra persona, se enfoca en donde </w:t>
          </w:r>
          <w:r w:rsidR="009D12E1">
            <w:rPr>
              <w:lang w:val="es-ES"/>
            </w:rPr>
            <w:t>está</w:t>
          </w:r>
          <w:r w:rsidR="00333266">
            <w:rPr>
              <w:lang w:val="es-ES"/>
            </w:rPr>
            <w:t xml:space="preserve"> posicionado el </w:t>
          </w:r>
          <w:r w:rsidR="009D12E1">
            <w:rPr>
              <w:lang w:val="es-ES"/>
            </w:rPr>
            <w:t>usuario</w:t>
          </w:r>
          <w:r w:rsidR="00333266">
            <w:rPr>
              <w:lang w:val="es-ES"/>
            </w:rPr>
            <w:t xml:space="preserve">, usando la rotación de la nave para rotar también la cámara y asegurar que siempre lo </w:t>
          </w:r>
          <w:r w:rsidR="009D12E1">
            <w:rPr>
              <w:lang w:val="es-ES"/>
            </w:rPr>
            <w:t>esté</w:t>
          </w:r>
          <w:r w:rsidR="00333266">
            <w:rPr>
              <w:lang w:val="es-ES"/>
            </w:rPr>
            <w:t xml:space="preserve"> mirando de la misma perspectiva. Se usa la posición del usuario </w:t>
          </w:r>
          <w:proofErr w:type="spellStart"/>
          <w:r w:rsidR="00333266">
            <w:rPr>
              <w:lang w:val="es-ES"/>
            </w:rPr>
            <w:t>mas</w:t>
          </w:r>
          <w:proofErr w:type="spellEnd"/>
          <w:r w:rsidR="00333266">
            <w:rPr>
              <w:lang w:val="es-ES"/>
            </w:rPr>
            <w:t xml:space="preserve"> unos </w:t>
          </w:r>
          <w:proofErr w:type="spellStart"/>
          <w:r w:rsidR="00333266">
            <w:rPr>
              <w:lang w:val="es-ES"/>
            </w:rPr>
            <w:t>offsets</w:t>
          </w:r>
          <w:proofErr w:type="spellEnd"/>
          <w:r w:rsidR="00333266">
            <w:rPr>
              <w:lang w:val="es-ES"/>
            </w:rPr>
            <w:t xml:space="preserve"> para </w:t>
          </w:r>
          <w:r w:rsidR="00FB357D">
            <w:rPr>
              <w:lang w:val="es-ES"/>
            </w:rPr>
            <w:t xml:space="preserve">saber </w:t>
          </w:r>
          <w:r w:rsidR="009D12E1">
            <w:rPr>
              <w:lang w:val="es-ES"/>
            </w:rPr>
            <w:t>dónde</w:t>
          </w:r>
          <w:r w:rsidR="00FB357D">
            <w:rPr>
              <w:lang w:val="es-ES"/>
            </w:rPr>
            <w:t xml:space="preserve"> posicionar la cámara en el espacio del mundo.</w:t>
          </w:r>
        </w:p>
        <w:p w14:paraId="6906064C" w14:textId="01490662" w:rsidR="00073E0E" w:rsidRDefault="00073E0E" w:rsidP="00073E0E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proofErr w:type="spellStart"/>
          <w:r>
            <w:rPr>
              <w:b/>
              <w:bCs/>
              <w:lang w:val="es-ES"/>
            </w:rPr>
            <w:t>Lerping</w:t>
          </w:r>
          <w:proofErr w:type="spellEnd"/>
          <w:r>
            <w:rPr>
              <w:b/>
              <w:bCs/>
              <w:lang w:val="es-ES"/>
            </w:rPr>
            <w:t>:</w:t>
          </w:r>
          <w:r w:rsidR="00FB357D">
            <w:rPr>
              <w:b/>
              <w:bCs/>
              <w:lang w:val="es-ES"/>
            </w:rPr>
            <w:t xml:space="preserve"> </w:t>
          </w:r>
          <w:r w:rsidR="00FB357D">
            <w:rPr>
              <w:lang w:val="es-ES"/>
            </w:rPr>
            <w:t xml:space="preserve">se usa interpolación linear o </w:t>
          </w:r>
          <w:proofErr w:type="spellStart"/>
          <w:r w:rsidR="00FB357D">
            <w:rPr>
              <w:lang w:val="es-ES"/>
            </w:rPr>
            <w:t>lerping</w:t>
          </w:r>
          <w:proofErr w:type="spellEnd"/>
          <w:r w:rsidR="00FB357D">
            <w:rPr>
              <w:lang w:val="es-ES"/>
            </w:rPr>
            <w:t xml:space="preserve">, para hacer que el movimiento del usuario sea </w:t>
          </w:r>
          <w:r w:rsidR="009D12E1">
            <w:rPr>
              <w:lang w:val="es-ES"/>
            </w:rPr>
            <w:t>más</w:t>
          </w:r>
          <w:r w:rsidR="00FB357D">
            <w:rPr>
              <w:lang w:val="es-ES"/>
            </w:rPr>
            <w:t xml:space="preserve"> fluido</w:t>
          </w:r>
        </w:p>
        <w:p w14:paraId="6779BE0C" w14:textId="76D3F723" w:rsidR="00073E0E" w:rsidRPr="009A7740" w:rsidRDefault="00073E0E" w:rsidP="00073E0E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>Visualización de velocidad:</w:t>
          </w:r>
          <w:r w:rsidR="00FB357D">
            <w:rPr>
              <w:b/>
              <w:bCs/>
              <w:lang w:val="es-ES"/>
            </w:rPr>
            <w:t xml:space="preserve"> </w:t>
          </w:r>
          <w:r w:rsidR="003C597B">
            <w:rPr>
              <w:lang w:val="es-ES"/>
            </w:rPr>
            <w:t>según como de rápido va el usuario, la nave se aleja un poco de la posición de la cámara, así se visualiza mejor el movimiento del usuario (</w:t>
          </w:r>
          <w:r w:rsidR="009D12E1">
            <w:rPr>
              <w:lang w:val="es-ES"/>
            </w:rPr>
            <w:t>linear,</w:t>
          </w:r>
          <w:r w:rsidR="003C597B">
            <w:rPr>
              <w:lang w:val="es-ES"/>
            </w:rPr>
            <w:t xml:space="preserve"> aunque podría ser </w:t>
          </w:r>
          <w:r w:rsidR="009D12E1">
            <w:rPr>
              <w:lang w:val="es-ES"/>
            </w:rPr>
            <w:t>cuadrático</w:t>
          </w:r>
          <w:r w:rsidR="003C597B">
            <w:rPr>
              <w:lang w:val="es-ES"/>
            </w:rPr>
            <w:t>)</w:t>
          </w:r>
        </w:p>
        <w:p w14:paraId="12E136C3" w14:textId="5AE844EC" w:rsidR="009A7740" w:rsidRPr="00073E0E" w:rsidRDefault="009A7740" w:rsidP="009A7740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 xml:space="preserve">Cambio de perspectiva: </w:t>
          </w:r>
          <w:r>
            <w:rPr>
              <w:lang w:val="es-ES"/>
            </w:rPr>
            <w:t xml:space="preserve">se puede cambiar de perspectiva </w:t>
          </w:r>
          <w:r w:rsidR="002F5D9F">
            <w:rPr>
              <w:lang w:val="es-ES"/>
            </w:rPr>
            <w:t xml:space="preserve">de la cámara de 3ra persona a free </w:t>
          </w:r>
          <w:proofErr w:type="spellStart"/>
          <w:r w:rsidR="002F5D9F">
            <w:rPr>
              <w:lang w:val="es-ES"/>
            </w:rPr>
            <w:t>roaming</w:t>
          </w:r>
          <w:proofErr w:type="spellEnd"/>
          <w:r w:rsidR="002F5D9F">
            <w:rPr>
              <w:lang w:val="es-ES"/>
            </w:rPr>
            <w:t>.</w:t>
          </w:r>
        </w:p>
        <w:p w14:paraId="727766FB" w14:textId="2ABAA9F0" w:rsidR="00655B81" w:rsidRDefault="0079773F" w:rsidP="00655B81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proofErr w:type="spellStart"/>
          <w:r w:rsidRPr="00655B81">
            <w:rPr>
              <w:b/>
              <w:bCs/>
              <w:lang w:val="es-ES"/>
            </w:rPr>
            <w:t>Shaders</w:t>
          </w:r>
          <w:proofErr w:type="spellEnd"/>
          <w:r w:rsidRPr="00655B81">
            <w:rPr>
              <w:b/>
              <w:bCs/>
              <w:lang w:val="es-ES"/>
            </w:rPr>
            <w:t>:</w:t>
          </w:r>
        </w:p>
        <w:p w14:paraId="37205E9E" w14:textId="4CF648D9" w:rsidR="00655B81" w:rsidRPr="00AE5BED" w:rsidRDefault="00C749FF" w:rsidP="00655B81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proofErr w:type="spellStart"/>
          <w:r>
            <w:rPr>
              <w:b/>
              <w:bCs/>
              <w:lang w:val="es-ES"/>
            </w:rPr>
            <w:t>User</w:t>
          </w:r>
          <w:proofErr w:type="spellEnd"/>
          <w:r w:rsidR="0079773F" w:rsidRPr="00655B81">
            <w:rPr>
              <w:b/>
              <w:bCs/>
              <w:lang w:val="es-ES"/>
            </w:rPr>
            <w:t xml:space="preserve"> </w:t>
          </w:r>
          <w:proofErr w:type="spellStart"/>
          <w:r w:rsidR="0079773F" w:rsidRPr="00655B81">
            <w:rPr>
              <w:b/>
              <w:bCs/>
              <w:lang w:val="es-ES"/>
            </w:rPr>
            <w:t>Shader</w:t>
          </w:r>
          <w:proofErr w:type="spellEnd"/>
          <w:r w:rsidR="00B133D7">
            <w:rPr>
              <w:b/>
              <w:bCs/>
              <w:lang w:val="es-ES"/>
            </w:rPr>
            <w:t>:</w:t>
          </w:r>
          <w:r w:rsidR="00B133D7">
            <w:rPr>
              <w:lang w:val="es-ES"/>
            </w:rPr>
            <w:t xml:space="preserve"> </w:t>
          </w:r>
          <w:r w:rsidR="000B010E">
            <w:rPr>
              <w:lang w:val="es-ES"/>
            </w:rPr>
            <w:t xml:space="preserve">usa texturas de normal, </w:t>
          </w:r>
          <w:proofErr w:type="spellStart"/>
          <w:r w:rsidR="000B010E">
            <w:rPr>
              <w:lang w:val="es-ES"/>
            </w:rPr>
            <w:t>metallic</w:t>
          </w:r>
          <w:proofErr w:type="spellEnd"/>
          <w:r w:rsidR="000B010E">
            <w:rPr>
              <w:lang w:val="es-ES"/>
            </w:rPr>
            <w:t xml:space="preserve">, </w:t>
          </w:r>
          <w:proofErr w:type="spellStart"/>
          <w:r w:rsidR="000B010E">
            <w:rPr>
              <w:lang w:val="es-ES"/>
            </w:rPr>
            <w:t>roughness</w:t>
          </w:r>
          <w:proofErr w:type="spellEnd"/>
          <w:r w:rsidR="000B010E">
            <w:rPr>
              <w:lang w:val="es-ES"/>
            </w:rPr>
            <w:t xml:space="preserve">, </w:t>
          </w:r>
          <w:proofErr w:type="spellStart"/>
          <w:r w:rsidR="000B010E">
            <w:rPr>
              <w:lang w:val="es-ES"/>
            </w:rPr>
            <w:t>emissive</w:t>
          </w:r>
          <w:proofErr w:type="spellEnd"/>
          <w:r w:rsidR="000B010E">
            <w:rPr>
              <w:lang w:val="es-ES"/>
            </w:rPr>
            <w:t xml:space="preserve">, y de </w:t>
          </w:r>
          <w:proofErr w:type="spellStart"/>
          <w:r w:rsidR="000B010E">
            <w:rPr>
              <w:lang w:val="es-ES"/>
            </w:rPr>
            <w:t>ambient</w:t>
          </w:r>
          <w:proofErr w:type="spellEnd"/>
          <w:r w:rsidR="000B010E">
            <w:rPr>
              <w:lang w:val="es-ES"/>
            </w:rPr>
            <w:t xml:space="preserve"> </w:t>
          </w:r>
          <w:proofErr w:type="spellStart"/>
          <w:r w:rsidR="009D12E1">
            <w:rPr>
              <w:lang w:val="es-ES"/>
            </w:rPr>
            <w:t>oclusion</w:t>
          </w:r>
          <w:proofErr w:type="spellEnd"/>
          <w:r w:rsidR="000B010E">
            <w:rPr>
              <w:lang w:val="es-ES"/>
            </w:rPr>
            <w:t xml:space="preserve">. Tiene input de un </w:t>
          </w:r>
          <w:proofErr w:type="spellStart"/>
          <w:r w:rsidR="000B010E">
            <w:rPr>
              <w:lang w:val="es-ES"/>
            </w:rPr>
            <w:t>float</w:t>
          </w:r>
          <w:proofErr w:type="spellEnd"/>
          <w:r w:rsidR="000B010E">
            <w:rPr>
              <w:lang w:val="es-ES"/>
            </w:rPr>
            <w:t xml:space="preserve"> que va del 0 al 1 para decir cuanto se tiene que aplicar la textura de </w:t>
          </w:r>
          <w:proofErr w:type="spellStart"/>
          <w:r w:rsidR="00EF4399">
            <w:rPr>
              <w:lang w:val="es-ES"/>
            </w:rPr>
            <w:t>emissive</w:t>
          </w:r>
          <w:proofErr w:type="spellEnd"/>
          <w:r w:rsidR="00EF4399">
            <w:rPr>
              <w:lang w:val="es-ES"/>
            </w:rPr>
            <w:t xml:space="preserve"> para cambiar como de ‘</w:t>
          </w:r>
          <w:proofErr w:type="spellStart"/>
          <w:r w:rsidR="00EF4399">
            <w:rPr>
              <w:lang w:val="es-ES"/>
            </w:rPr>
            <w:t>rapido</w:t>
          </w:r>
          <w:proofErr w:type="spellEnd"/>
          <w:r w:rsidR="00EF4399">
            <w:rPr>
              <w:lang w:val="es-ES"/>
            </w:rPr>
            <w:t>’ parece que va la nave.</w:t>
          </w:r>
        </w:p>
        <w:p w14:paraId="5446FEF6" w14:textId="54056EB5" w:rsidR="00AE5BED" w:rsidRPr="00AE5BED" w:rsidRDefault="00AE5BED" w:rsidP="00AE5BED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proofErr w:type="spellStart"/>
          <w:r>
            <w:rPr>
              <w:b/>
              <w:bCs/>
              <w:lang w:val="es-ES"/>
            </w:rPr>
            <w:t>Enemy</w:t>
          </w:r>
          <w:proofErr w:type="spellEnd"/>
          <w:r w:rsidRPr="00655B81">
            <w:rPr>
              <w:b/>
              <w:bCs/>
              <w:lang w:val="es-ES"/>
            </w:rPr>
            <w:t xml:space="preserve"> </w:t>
          </w:r>
          <w:proofErr w:type="spellStart"/>
          <w:r w:rsidRPr="00655B81">
            <w:rPr>
              <w:b/>
              <w:bCs/>
              <w:lang w:val="es-ES"/>
            </w:rPr>
            <w:t>Shader</w:t>
          </w:r>
          <w:proofErr w:type="spellEnd"/>
          <w:r>
            <w:rPr>
              <w:b/>
              <w:bCs/>
              <w:lang w:val="es-ES"/>
            </w:rPr>
            <w:t>:</w:t>
          </w:r>
          <w:r>
            <w:rPr>
              <w:lang w:val="es-ES"/>
            </w:rPr>
            <w:t xml:space="preserve"> usa texturas de normal y </w:t>
          </w:r>
          <w:proofErr w:type="spellStart"/>
          <w:r>
            <w:rPr>
              <w:lang w:val="es-ES"/>
            </w:rPr>
            <w:t>emissive</w:t>
          </w:r>
          <w:proofErr w:type="spellEnd"/>
          <w:r>
            <w:rPr>
              <w:lang w:val="es-ES"/>
            </w:rPr>
            <w:t xml:space="preserve">. Tiene input de un </w:t>
          </w:r>
          <w:proofErr w:type="spellStart"/>
          <w:r>
            <w:rPr>
              <w:lang w:val="es-ES"/>
            </w:rPr>
            <w:t>float</w:t>
          </w:r>
          <w:proofErr w:type="spellEnd"/>
          <w:r>
            <w:rPr>
              <w:lang w:val="es-ES"/>
            </w:rPr>
            <w:t xml:space="preserve"> que va del 0 al 1 para decir </w:t>
          </w:r>
          <w:proofErr w:type="spellStart"/>
          <w:r>
            <w:rPr>
              <w:lang w:val="es-ES"/>
            </w:rPr>
            <w:t>cuanto</w:t>
          </w:r>
          <w:proofErr w:type="spellEnd"/>
          <w:r>
            <w:rPr>
              <w:lang w:val="es-ES"/>
            </w:rPr>
            <w:t xml:space="preserve"> se tiene que aplicar la textura de </w:t>
          </w:r>
          <w:proofErr w:type="spellStart"/>
          <w:r>
            <w:rPr>
              <w:lang w:val="es-ES"/>
            </w:rPr>
            <w:t>emissive</w:t>
          </w:r>
          <w:proofErr w:type="spellEnd"/>
          <w:r>
            <w:rPr>
              <w:lang w:val="es-ES"/>
            </w:rPr>
            <w:t xml:space="preserve"> para cambiar como de ‘</w:t>
          </w:r>
          <w:proofErr w:type="spellStart"/>
          <w:r>
            <w:rPr>
              <w:lang w:val="es-ES"/>
            </w:rPr>
            <w:t>rapido</w:t>
          </w:r>
          <w:proofErr w:type="spellEnd"/>
          <w:r>
            <w:rPr>
              <w:lang w:val="es-ES"/>
            </w:rPr>
            <w:t>’ parece que va la nave.</w:t>
          </w:r>
        </w:p>
        <w:p w14:paraId="3E6D9740" w14:textId="09F90FE2" w:rsidR="0079773F" w:rsidRPr="00655B81" w:rsidRDefault="00EF4399" w:rsidP="00655B81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proofErr w:type="spellStart"/>
          <w:r>
            <w:rPr>
              <w:b/>
              <w:bCs/>
              <w:lang w:val="es-ES"/>
            </w:rPr>
            <w:t>Skybox</w:t>
          </w:r>
          <w:proofErr w:type="spellEnd"/>
          <w:r w:rsidR="0079773F" w:rsidRPr="00655B81">
            <w:rPr>
              <w:b/>
              <w:bCs/>
              <w:lang w:val="es-ES"/>
            </w:rPr>
            <w:t xml:space="preserve"> </w:t>
          </w:r>
          <w:proofErr w:type="spellStart"/>
          <w:r w:rsidR="0079773F" w:rsidRPr="00655B81">
            <w:rPr>
              <w:b/>
              <w:bCs/>
              <w:lang w:val="es-ES"/>
            </w:rPr>
            <w:t>Shader</w:t>
          </w:r>
          <w:proofErr w:type="spellEnd"/>
          <w:r w:rsidR="00B133D7">
            <w:rPr>
              <w:b/>
              <w:bCs/>
              <w:lang w:val="es-ES"/>
            </w:rPr>
            <w:t>:</w:t>
          </w:r>
          <w:r>
            <w:rPr>
              <w:b/>
              <w:bCs/>
              <w:lang w:val="es-ES"/>
            </w:rPr>
            <w:t xml:space="preserve"> </w:t>
          </w:r>
          <w:r>
            <w:rPr>
              <w:lang w:val="es-ES"/>
            </w:rPr>
            <w:t>recibe los inputs de todas las capas del fondo para no tener que cargar el mismo objeto varias veces.</w:t>
          </w:r>
        </w:p>
        <w:p w14:paraId="3CE0FD07" w14:textId="099D5D96" w:rsidR="00655B81" w:rsidRPr="00446FAF" w:rsidRDefault="00446FAF" w:rsidP="00655B81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>2D</w:t>
          </w:r>
          <w:r w:rsidR="00384965" w:rsidRPr="00655B81">
            <w:rPr>
              <w:b/>
              <w:bCs/>
              <w:lang w:val="es-ES"/>
            </w:rPr>
            <w:t xml:space="preserve"> </w:t>
          </w:r>
          <w:r>
            <w:rPr>
              <w:b/>
              <w:bCs/>
              <w:lang w:val="es-ES"/>
            </w:rPr>
            <w:t>Animaciones</w:t>
          </w:r>
          <w:r w:rsidR="00B133D7">
            <w:rPr>
              <w:b/>
              <w:bCs/>
              <w:lang w:val="es-ES"/>
            </w:rPr>
            <w:t>:</w:t>
          </w:r>
          <w:r w:rsidR="00EF4B01">
            <w:rPr>
              <w:b/>
              <w:bCs/>
              <w:lang w:val="es-ES"/>
            </w:rPr>
            <w:t xml:space="preserve"> </w:t>
          </w:r>
          <w:r w:rsidR="00EF4B01">
            <w:rPr>
              <w:lang w:val="es-ES"/>
            </w:rPr>
            <w:t>cambi</w:t>
          </w:r>
          <w:r w:rsidR="000D5277">
            <w:rPr>
              <w:lang w:val="es-ES"/>
            </w:rPr>
            <w:t>ar</w:t>
          </w:r>
          <w:r w:rsidR="00EF4B01">
            <w:rPr>
              <w:lang w:val="es-ES"/>
            </w:rPr>
            <w:t xml:space="preserve"> los </w:t>
          </w:r>
          <w:proofErr w:type="spellStart"/>
          <w:r w:rsidR="00EF4B01">
            <w:rPr>
              <w:lang w:val="es-ES"/>
            </w:rPr>
            <w:t>sprites</w:t>
          </w:r>
          <w:proofErr w:type="spellEnd"/>
          <w:r w:rsidR="00EF4B01">
            <w:rPr>
              <w:lang w:val="es-ES"/>
            </w:rPr>
            <w:t xml:space="preserve"> durante el juego para poder hacer animaciones</w:t>
          </w:r>
        </w:p>
        <w:p w14:paraId="6BAE1022" w14:textId="407F2133" w:rsidR="00446FAF" w:rsidRDefault="00446FAF" w:rsidP="00655B81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 xml:space="preserve">3D </w:t>
          </w:r>
          <w:r w:rsidR="00791353">
            <w:rPr>
              <w:b/>
              <w:bCs/>
              <w:lang w:val="es-ES"/>
            </w:rPr>
            <w:t>‘</w:t>
          </w:r>
          <w:r>
            <w:rPr>
              <w:b/>
              <w:bCs/>
              <w:lang w:val="es-ES"/>
            </w:rPr>
            <w:t>Animaciones</w:t>
          </w:r>
          <w:r w:rsidR="00791353">
            <w:rPr>
              <w:b/>
              <w:bCs/>
              <w:lang w:val="es-ES"/>
            </w:rPr>
            <w:t>’</w:t>
          </w:r>
          <w:r>
            <w:rPr>
              <w:b/>
              <w:bCs/>
              <w:lang w:val="es-ES"/>
            </w:rPr>
            <w:t xml:space="preserve">: </w:t>
          </w:r>
        </w:p>
        <w:p w14:paraId="4CCB551A" w14:textId="64C08B07" w:rsidR="00870F64" w:rsidRPr="00DE57C5" w:rsidRDefault="00870F64" w:rsidP="00870F64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proofErr w:type="spellStart"/>
          <w:r>
            <w:rPr>
              <w:b/>
              <w:bCs/>
              <w:lang w:val="es-ES"/>
            </w:rPr>
            <w:t>Explosion</w:t>
          </w:r>
          <w:proofErr w:type="spellEnd"/>
          <w:r>
            <w:rPr>
              <w:b/>
              <w:bCs/>
              <w:lang w:val="es-ES"/>
            </w:rPr>
            <w:t xml:space="preserve">: </w:t>
          </w:r>
          <w:r>
            <w:rPr>
              <w:lang w:val="es-ES"/>
            </w:rPr>
            <w:t xml:space="preserve">para animar la explosión de la nave o asteroide, borro </w:t>
          </w:r>
          <w:r w:rsidR="00791353">
            <w:rPr>
              <w:lang w:val="es-ES"/>
            </w:rPr>
            <w:t xml:space="preserve">los componentes que explotan y </w:t>
          </w:r>
          <w:proofErr w:type="spellStart"/>
          <w:r w:rsidR="00791353">
            <w:rPr>
              <w:lang w:val="es-ES"/>
            </w:rPr>
            <w:t>spawneo</w:t>
          </w:r>
          <w:proofErr w:type="spellEnd"/>
          <w:r w:rsidR="00791353">
            <w:rPr>
              <w:lang w:val="es-ES"/>
            </w:rPr>
            <w:t xml:space="preserve"> los ‘</w:t>
          </w:r>
          <w:proofErr w:type="spellStart"/>
          <w:r w:rsidR="00791353">
            <w:rPr>
              <w:lang w:val="es-ES"/>
            </w:rPr>
            <w:t>shards</w:t>
          </w:r>
          <w:proofErr w:type="spellEnd"/>
          <w:r w:rsidR="00791353">
            <w:rPr>
              <w:lang w:val="es-ES"/>
            </w:rPr>
            <w:t xml:space="preserve">’ del objeto en su </w:t>
          </w:r>
          <w:r w:rsidR="00DE57C5">
            <w:rPr>
              <w:lang w:val="es-ES"/>
            </w:rPr>
            <w:t xml:space="preserve">lugar con direcciones </w:t>
          </w:r>
          <w:proofErr w:type="spellStart"/>
          <w:r w:rsidR="00DE57C5">
            <w:rPr>
              <w:lang w:val="es-ES"/>
            </w:rPr>
            <w:t>random</w:t>
          </w:r>
          <w:proofErr w:type="spellEnd"/>
          <w:r w:rsidR="00DE57C5">
            <w:rPr>
              <w:lang w:val="es-ES"/>
            </w:rPr>
            <w:t xml:space="preserve"> para que parezca que haya explotado</w:t>
          </w:r>
        </w:p>
        <w:p w14:paraId="7BA43262" w14:textId="05FE98E7" w:rsidR="00DE57C5" w:rsidRPr="00BD2482" w:rsidRDefault="009D12E1" w:rsidP="00870F64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>Cañón</w:t>
          </w:r>
          <w:r w:rsidR="00DE57C5">
            <w:rPr>
              <w:b/>
              <w:bCs/>
              <w:lang w:val="es-ES"/>
            </w:rPr>
            <w:t xml:space="preserve"> Automático: </w:t>
          </w:r>
          <w:r w:rsidR="00991BEB">
            <w:rPr>
              <w:lang w:val="es-ES"/>
            </w:rPr>
            <w:t xml:space="preserve">la nave del enemigo tiene un </w:t>
          </w:r>
          <w:r>
            <w:rPr>
              <w:lang w:val="es-ES"/>
            </w:rPr>
            <w:t>cañón</w:t>
          </w:r>
          <w:r w:rsidR="00991BEB">
            <w:rPr>
              <w:lang w:val="es-ES"/>
            </w:rPr>
            <w:t xml:space="preserve"> encima que mueve aparte, este </w:t>
          </w:r>
          <w:r>
            <w:rPr>
              <w:lang w:val="es-ES"/>
            </w:rPr>
            <w:t>cañón</w:t>
          </w:r>
          <w:r w:rsidR="00991BEB">
            <w:rPr>
              <w:lang w:val="es-ES"/>
            </w:rPr>
            <w:t xml:space="preserve"> es un objeto separado pero que se mueve con la nave. Este </w:t>
          </w:r>
          <w:r>
            <w:rPr>
              <w:lang w:val="es-ES"/>
            </w:rPr>
            <w:t>cañón</w:t>
          </w:r>
          <w:r w:rsidR="00991BEB">
            <w:rPr>
              <w:lang w:val="es-ES"/>
            </w:rPr>
            <w:t xml:space="preserve"> también se </w:t>
          </w:r>
          <w:r w:rsidR="00567F6C">
            <w:rPr>
              <w:lang w:val="es-ES"/>
            </w:rPr>
            <w:t>fija en donde esta el usuario en el espacio.</w:t>
          </w:r>
        </w:p>
        <w:p w14:paraId="6AAC111D" w14:textId="2D907263" w:rsidR="00BD2482" w:rsidRDefault="00BD2482" w:rsidP="00870F64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 xml:space="preserve">Camera </w:t>
          </w:r>
          <w:proofErr w:type="spellStart"/>
          <w:r>
            <w:rPr>
              <w:b/>
              <w:bCs/>
              <w:lang w:val="es-ES"/>
            </w:rPr>
            <w:t>shake</w:t>
          </w:r>
          <w:proofErr w:type="spellEnd"/>
          <w:r>
            <w:rPr>
              <w:b/>
              <w:bCs/>
              <w:lang w:val="es-ES"/>
            </w:rPr>
            <w:t xml:space="preserve">: </w:t>
          </w:r>
          <w:r>
            <w:rPr>
              <w:lang w:val="es-ES"/>
            </w:rPr>
            <w:t>cuando la nave</w:t>
          </w:r>
          <w:r w:rsidR="009B3FF4">
            <w:rPr>
              <w:lang w:val="es-ES"/>
            </w:rPr>
            <w:t xml:space="preserve"> se ha dado con algun objeto, hago una simulación de </w:t>
          </w:r>
          <w:proofErr w:type="spellStart"/>
          <w:r w:rsidR="009B3FF4">
            <w:rPr>
              <w:lang w:val="es-ES"/>
            </w:rPr>
            <w:t>shake</w:t>
          </w:r>
          <w:proofErr w:type="spellEnd"/>
          <w:r w:rsidR="009B3FF4">
            <w:rPr>
              <w:lang w:val="es-ES"/>
            </w:rPr>
            <w:t xml:space="preserve"> de cámara para que sea mas visual que la nave se ha dañado.</w:t>
          </w:r>
        </w:p>
        <w:p w14:paraId="4D8F02BB" w14:textId="3984700B" w:rsidR="00655B81" w:rsidRDefault="00384965" w:rsidP="00655B81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r w:rsidRPr="00655B81">
            <w:rPr>
              <w:b/>
              <w:bCs/>
              <w:lang w:val="es-ES"/>
            </w:rPr>
            <w:t>Nuevos Componentes</w:t>
          </w:r>
          <w:r w:rsidR="00B133D7">
            <w:rPr>
              <w:b/>
              <w:bCs/>
              <w:lang w:val="es-ES"/>
            </w:rPr>
            <w:t>:</w:t>
          </w:r>
          <w:r w:rsidR="00514909" w:rsidRPr="00514909">
            <w:rPr>
              <w:noProof/>
            </w:rPr>
            <w:t xml:space="preserve"> </w:t>
          </w:r>
        </w:p>
        <w:p w14:paraId="103E20FE" w14:textId="2C2B89A4" w:rsidR="00655B81" w:rsidRPr="00567F6C" w:rsidRDefault="00693D45" w:rsidP="00655B81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r w:rsidRPr="00655B81">
            <w:rPr>
              <w:b/>
              <w:bCs/>
              <w:lang w:val="es-ES"/>
            </w:rPr>
            <w:t xml:space="preserve">Cambios al </w:t>
          </w:r>
          <w:proofErr w:type="spellStart"/>
          <w:r w:rsidRPr="00655B81">
            <w:rPr>
              <w:b/>
              <w:bCs/>
              <w:lang w:val="es-ES"/>
            </w:rPr>
            <w:t>Renderer</w:t>
          </w:r>
          <w:proofErr w:type="spellEnd"/>
          <w:r w:rsidR="00B133D7">
            <w:rPr>
              <w:b/>
              <w:bCs/>
              <w:lang w:val="es-ES"/>
            </w:rPr>
            <w:t>:</w:t>
          </w:r>
          <w:r w:rsidR="00766C10">
            <w:rPr>
              <w:b/>
              <w:bCs/>
              <w:lang w:val="es-ES"/>
            </w:rPr>
            <w:t xml:space="preserve"> </w:t>
          </w:r>
        </w:p>
        <w:p w14:paraId="0ADBB6BA" w14:textId="13E3136D" w:rsidR="00567F6C" w:rsidRDefault="009D12E1" w:rsidP="00567F6C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lastRenderedPageBreak/>
            <w:t>Aplicación</w:t>
          </w:r>
          <w:r w:rsidR="00290DB5">
            <w:rPr>
              <w:b/>
              <w:bCs/>
              <w:lang w:val="es-ES"/>
            </w:rPr>
            <w:t xml:space="preserve"> de rotación</w:t>
          </w:r>
          <w:r>
            <w:rPr>
              <w:b/>
              <w:bCs/>
              <w:lang w:val="es-ES"/>
            </w:rPr>
            <w:t xml:space="preserve">: </w:t>
          </w:r>
          <w:r>
            <w:rPr>
              <w:lang w:val="es-ES"/>
            </w:rPr>
            <w:t xml:space="preserve">la rotación se ha cambiado para que sea un vec3 para tener mas versatilidad a la hora de rotar los objetos. Se ha cambiado para que se rote a base del </w:t>
          </w:r>
          <w:r w:rsidR="00FC7185">
            <w:rPr>
              <w:lang w:val="es-ES"/>
            </w:rPr>
            <w:t>axis personal del objeto no del mundo.</w:t>
          </w:r>
        </w:p>
        <w:p w14:paraId="0F29B58E" w14:textId="007C28AC" w:rsidR="005C0A5E" w:rsidRPr="009F363F" w:rsidRDefault="00290DB5" w:rsidP="00567F6C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r w:rsidRPr="009F363F">
            <w:rPr>
              <w:b/>
              <w:bCs/>
              <w:lang w:val="es-ES"/>
            </w:rPr>
            <w:t>Nuevas Texturas</w:t>
          </w:r>
          <w:r w:rsidR="00FC7185" w:rsidRPr="009F363F">
            <w:rPr>
              <w:b/>
              <w:bCs/>
              <w:lang w:val="es-ES"/>
            </w:rPr>
            <w:t xml:space="preserve">: </w:t>
          </w:r>
          <w:r w:rsidR="00FC7185" w:rsidRPr="009F363F">
            <w:rPr>
              <w:lang w:val="es-ES"/>
            </w:rPr>
            <w:t xml:space="preserve">aplicando </w:t>
          </w:r>
          <w:proofErr w:type="spellStart"/>
          <w:r w:rsidR="00FC7185" w:rsidRPr="009F363F">
            <w:rPr>
              <w:lang w:val="es-ES"/>
            </w:rPr>
            <w:t>mas</w:t>
          </w:r>
          <w:proofErr w:type="spellEnd"/>
          <w:r w:rsidR="00FC7185" w:rsidRPr="009F363F">
            <w:rPr>
              <w:lang w:val="es-ES"/>
            </w:rPr>
            <w:t xml:space="preserve"> texturas.</w:t>
          </w:r>
        </w:p>
        <w:p w14:paraId="17586A2E" w14:textId="77777777" w:rsidR="00C3510B" w:rsidRDefault="00693D45" w:rsidP="00655B81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r w:rsidRPr="00655B81">
            <w:rPr>
              <w:b/>
              <w:bCs/>
              <w:lang w:val="es-ES"/>
            </w:rPr>
            <w:t>Nuevo ‘</w:t>
          </w:r>
          <w:proofErr w:type="spellStart"/>
          <w:r w:rsidRPr="00655B81">
            <w:rPr>
              <w:b/>
              <w:bCs/>
              <w:lang w:val="es-ES"/>
            </w:rPr>
            <w:t>System</w:t>
          </w:r>
          <w:proofErr w:type="spellEnd"/>
          <w:r w:rsidRPr="00655B81">
            <w:rPr>
              <w:b/>
              <w:bCs/>
              <w:lang w:val="es-ES"/>
            </w:rPr>
            <w:t>’ creado para el sonido</w:t>
          </w:r>
          <w:r w:rsidR="00B133D7">
            <w:rPr>
              <w:b/>
              <w:bCs/>
              <w:lang w:val="es-ES"/>
            </w:rPr>
            <w:t>:</w:t>
          </w:r>
          <w:r w:rsidR="00856D5E">
            <w:rPr>
              <w:b/>
              <w:bCs/>
              <w:lang w:val="es-ES"/>
            </w:rPr>
            <w:t xml:space="preserve"> </w:t>
          </w:r>
        </w:p>
        <w:p w14:paraId="2C6AAB0D" w14:textId="06216344" w:rsidR="00655B81" w:rsidRPr="00C3510B" w:rsidRDefault="00C3510B" w:rsidP="00C3510B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proofErr w:type="spellStart"/>
          <w:r>
            <w:rPr>
              <w:b/>
              <w:bCs/>
              <w:lang w:val="es-ES"/>
            </w:rPr>
            <w:t>System</w:t>
          </w:r>
          <w:proofErr w:type="spellEnd"/>
          <w:r>
            <w:rPr>
              <w:b/>
              <w:bCs/>
              <w:lang w:val="es-ES"/>
            </w:rPr>
            <w:t xml:space="preserve">: </w:t>
          </w:r>
          <w:r w:rsidR="002B71EB">
            <w:rPr>
              <w:lang w:val="es-ES"/>
            </w:rPr>
            <w:t xml:space="preserve">usando </w:t>
          </w:r>
          <w:proofErr w:type="spellStart"/>
          <w:r w:rsidR="002B71EB" w:rsidRPr="001D228C">
            <w:rPr>
              <w:rFonts w:ascii="Cascadia Mono" w:hAnsi="Cascadia Mono" w:cs="Cascadia Mono"/>
              <w:color w:val="000000"/>
              <w:sz w:val="19"/>
              <w:szCs w:val="19"/>
              <w:lang w:val="es-ES"/>
            </w:rPr>
            <w:t>IrrKlang</w:t>
          </w:r>
          <w:proofErr w:type="spellEnd"/>
          <w:r w:rsidR="002B71EB">
            <w:rPr>
              <w:lang w:val="es-ES"/>
            </w:rPr>
            <w:t xml:space="preserve"> para poder </w:t>
          </w:r>
          <w:r w:rsidR="00340840">
            <w:rPr>
              <w:lang w:val="es-ES"/>
            </w:rPr>
            <w:t>poner efectos durante el juego</w:t>
          </w:r>
          <w:r w:rsidR="00B752FA">
            <w:rPr>
              <w:lang w:val="es-ES"/>
            </w:rPr>
            <w:t>, y registrándolo como sistema en el mundo</w:t>
          </w:r>
        </w:p>
        <w:p w14:paraId="2923210F" w14:textId="38ACDF77" w:rsidR="00C3510B" w:rsidRDefault="00C3510B" w:rsidP="00C3510B">
          <w:pPr>
            <w:pStyle w:val="ListParagraph"/>
            <w:numPr>
              <w:ilvl w:val="1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 xml:space="preserve">Volumen: </w:t>
          </w:r>
          <w:r>
            <w:rPr>
              <w:lang w:val="es-ES"/>
            </w:rPr>
            <w:t xml:space="preserve">cuando los enemigos hacen sonido, el volumen del sonido esta calculando con la distancia del usuario, así se parece </w:t>
          </w:r>
          <w:r w:rsidR="009D12E1">
            <w:rPr>
              <w:lang w:val="es-ES"/>
            </w:rPr>
            <w:t>más</w:t>
          </w:r>
          <w:r>
            <w:rPr>
              <w:lang w:val="es-ES"/>
            </w:rPr>
            <w:t xml:space="preserve"> real.</w:t>
          </w:r>
        </w:p>
        <w:p w14:paraId="0CE83EE5" w14:textId="78F7AD24" w:rsidR="00CE6450" w:rsidRDefault="00655B81" w:rsidP="00655B81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r w:rsidRPr="00655B81">
            <w:rPr>
              <w:b/>
              <w:bCs/>
              <w:lang w:val="es-ES"/>
            </w:rPr>
            <w:t>‘</w:t>
          </w:r>
          <w:proofErr w:type="spellStart"/>
          <w:r w:rsidRPr="00655B81">
            <w:rPr>
              <w:b/>
              <w:bCs/>
              <w:lang w:val="es-ES"/>
            </w:rPr>
            <w:t>Spawnear</w:t>
          </w:r>
          <w:proofErr w:type="spellEnd"/>
          <w:r w:rsidRPr="00655B81">
            <w:rPr>
              <w:b/>
              <w:bCs/>
              <w:lang w:val="es-ES"/>
            </w:rPr>
            <w:t>’ objetos</w:t>
          </w:r>
          <w:r w:rsidR="00290DB5">
            <w:rPr>
              <w:b/>
              <w:bCs/>
              <w:lang w:val="es-ES"/>
            </w:rPr>
            <w:t xml:space="preserve"> </w:t>
          </w:r>
          <w:proofErr w:type="spellStart"/>
          <w:r w:rsidR="00290DB5">
            <w:rPr>
              <w:b/>
              <w:bCs/>
              <w:lang w:val="es-ES"/>
            </w:rPr>
            <w:t>anti-lag</w:t>
          </w:r>
          <w:proofErr w:type="spellEnd"/>
          <w:r w:rsidR="00B133D7">
            <w:rPr>
              <w:b/>
              <w:bCs/>
              <w:lang w:val="es-ES"/>
            </w:rPr>
            <w:t>:</w:t>
          </w:r>
          <w:r w:rsidR="00340840">
            <w:rPr>
              <w:b/>
              <w:bCs/>
              <w:lang w:val="es-ES"/>
            </w:rPr>
            <w:t xml:space="preserve"> </w:t>
          </w:r>
          <w:proofErr w:type="spellStart"/>
          <w:r w:rsidR="00290DB5">
            <w:rPr>
              <w:lang w:val="es-ES"/>
            </w:rPr>
            <w:t>spawneo</w:t>
          </w:r>
          <w:proofErr w:type="spellEnd"/>
          <w:r w:rsidR="00290DB5">
            <w:rPr>
              <w:lang w:val="es-ES"/>
            </w:rPr>
            <w:t xml:space="preserve"> todos los objetos al principio del juego y despues en el primer </w:t>
          </w:r>
          <w:proofErr w:type="spellStart"/>
          <w:r w:rsidR="00290DB5">
            <w:rPr>
              <w:lang w:val="es-ES"/>
            </w:rPr>
            <w:t>tick</w:t>
          </w:r>
          <w:proofErr w:type="spellEnd"/>
          <w:r w:rsidR="00290DB5">
            <w:rPr>
              <w:lang w:val="es-ES"/>
            </w:rPr>
            <w:t xml:space="preserve"> los destruyo, así cuando se </w:t>
          </w:r>
          <w:proofErr w:type="spellStart"/>
          <w:r w:rsidR="00290DB5">
            <w:rPr>
              <w:lang w:val="es-ES"/>
            </w:rPr>
            <w:t>spawnea</w:t>
          </w:r>
          <w:proofErr w:type="spellEnd"/>
          <w:r w:rsidR="00290DB5">
            <w:rPr>
              <w:lang w:val="es-ES"/>
            </w:rPr>
            <w:t xml:space="preserve"> por primear vez, no hay un pico de </w:t>
          </w:r>
          <w:proofErr w:type="spellStart"/>
          <w:r w:rsidR="00290DB5">
            <w:rPr>
              <w:lang w:val="es-ES"/>
            </w:rPr>
            <w:t>lag</w:t>
          </w:r>
          <w:proofErr w:type="spellEnd"/>
          <w:r w:rsidR="00290DB5">
            <w:rPr>
              <w:lang w:val="es-ES"/>
            </w:rPr>
            <w:t>.</w:t>
          </w:r>
        </w:p>
        <w:p w14:paraId="3C9A371A" w14:textId="246C9717" w:rsidR="001B1ABE" w:rsidRPr="001B1ABE" w:rsidRDefault="00B133D7" w:rsidP="00655B81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>‘</w:t>
          </w:r>
          <w:r w:rsidR="00E437CF">
            <w:rPr>
              <w:b/>
              <w:bCs/>
              <w:lang w:val="es-ES"/>
            </w:rPr>
            <w:t>T</w:t>
          </w:r>
          <w:r>
            <w:rPr>
              <w:b/>
              <w:bCs/>
              <w:lang w:val="es-ES"/>
            </w:rPr>
            <w:t>racking’ del usuario:</w:t>
          </w:r>
          <w:r w:rsidR="00154993">
            <w:rPr>
              <w:b/>
              <w:bCs/>
              <w:lang w:val="es-ES"/>
            </w:rPr>
            <w:t xml:space="preserve"> </w:t>
          </w:r>
          <w:r w:rsidR="00154993">
            <w:rPr>
              <w:lang w:val="es-ES"/>
            </w:rPr>
            <w:t xml:space="preserve">un enemigo que usa la posición del usuario </w:t>
          </w:r>
          <w:r w:rsidR="00060D85">
            <w:rPr>
              <w:lang w:val="es-ES"/>
            </w:rPr>
            <w:t xml:space="preserve">para calcular la rotación </w:t>
          </w:r>
          <w:r w:rsidR="00DA1CA6">
            <w:rPr>
              <w:lang w:val="es-ES"/>
            </w:rPr>
            <w:t xml:space="preserve">de sí mismo </w:t>
          </w:r>
          <w:r w:rsidR="00060D85">
            <w:rPr>
              <w:lang w:val="es-ES"/>
            </w:rPr>
            <w:t>para apuntar hacia el usuario</w:t>
          </w:r>
        </w:p>
        <w:p w14:paraId="0AB36E79" w14:textId="77777777" w:rsidR="009A7740" w:rsidRPr="009A7740" w:rsidRDefault="001B1ABE" w:rsidP="00103159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>Colisiones:</w:t>
          </w:r>
          <w:r>
            <w:rPr>
              <w:lang w:val="es-ES"/>
            </w:rPr>
            <w:t xml:space="preserve"> a base de los nuevos componentes se puede customizar l</w:t>
          </w:r>
          <w:r w:rsidR="00EC4F35">
            <w:rPr>
              <w:lang w:val="es-ES"/>
            </w:rPr>
            <w:t>as colisiones para que solo puedan colisionar X objetos con Y.</w:t>
          </w:r>
        </w:p>
        <w:p w14:paraId="743EFE4E" w14:textId="5D6722D2" w:rsidR="0080779C" w:rsidRPr="00EA6B81" w:rsidRDefault="009D12E1" w:rsidP="00103159">
          <w:pPr>
            <w:pStyle w:val="ListParagraph"/>
            <w:numPr>
              <w:ilvl w:val="0"/>
              <w:numId w:val="1"/>
            </w:num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t xml:space="preserve">UI: </w:t>
          </w:r>
        </w:p>
      </w:sdtContent>
    </w:sdt>
    <w:p w14:paraId="34E96295" w14:textId="6115D0E7" w:rsidR="00EA6B81" w:rsidRPr="00EA6B81" w:rsidRDefault="00B71A05" w:rsidP="00EA6B81">
      <w:pPr>
        <w:rPr>
          <w:b/>
          <w:bCs/>
          <w:lang w:val="es-ES"/>
        </w:rPr>
      </w:pP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al </w:t>
      </w:r>
      <w:r w:rsidR="004559D0">
        <w:rPr>
          <w:lang w:val="es-ES"/>
        </w:rPr>
        <w:t>GitHub</w:t>
      </w:r>
      <w:r w:rsidR="00354416">
        <w:rPr>
          <w:lang w:val="es-ES"/>
        </w:rPr>
        <w:t xml:space="preserve">: </w:t>
      </w:r>
      <w:hyperlink r:id="rId12" w:history="1">
        <w:r w:rsidR="0080665A" w:rsidRPr="002C4D06">
          <w:rPr>
            <w:rStyle w:val="Hyperlink"/>
            <w:lang w:val="es-ES"/>
          </w:rPr>
          <w:t>https://github.com/Adrian-Luerssen/3D-VJ</w:t>
        </w:r>
      </w:hyperlink>
      <w:r w:rsidR="0080665A">
        <w:rPr>
          <w:lang w:val="es-ES"/>
        </w:rPr>
        <w:t xml:space="preserve"> </w:t>
      </w:r>
    </w:p>
    <w:sectPr w:rsidR="00EA6B81" w:rsidRPr="00EA6B81" w:rsidSect="00CF2A9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3328E"/>
    <w:multiLevelType w:val="hybridMultilevel"/>
    <w:tmpl w:val="5D6A36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15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SwNLM0trQ0NTExMDVW0lEKTi0uzszPAykwrwUAulkfJywAAAA="/>
  </w:docVars>
  <w:rsids>
    <w:rsidRoot w:val="00E54952"/>
    <w:rsid w:val="000103BC"/>
    <w:rsid w:val="00060D85"/>
    <w:rsid w:val="00065F1A"/>
    <w:rsid w:val="00073E0E"/>
    <w:rsid w:val="0008245F"/>
    <w:rsid w:val="000B010E"/>
    <w:rsid w:val="000C3B94"/>
    <w:rsid w:val="000C59DA"/>
    <w:rsid w:val="000D5277"/>
    <w:rsid w:val="000E5024"/>
    <w:rsid w:val="00103159"/>
    <w:rsid w:val="00112A54"/>
    <w:rsid w:val="00120E42"/>
    <w:rsid w:val="00154993"/>
    <w:rsid w:val="001551E6"/>
    <w:rsid w:val="001903FA"/>
    <w:rsid w:val="001A3ED1"/>
    <w:rsid w:val="001A68B6"/>
    <w:rsid w:val="001B1ABE"/>
    <w:rsid w:val="001C791C"/>
    <w:rsid w:val="001D228C"/>
    <w:rsid w:val="001E6D6B"/>
    <w:rsid w:val="001F79DB"/>
    <w:rsid w:val="0022405A"/>
    <w:rsid w:val="00257766"/>
    <w:rsid w:val="00274F47"/>
    <w:rsid w:val="00290DB5"/>
    <w:rsid w:val="002A17D2"/>
    <w:rsid w:val="002B71EB"/>
    <w:rsid w:val="002D2D99"/>
    <w:rsid w:val="002D72E1"/>
    <w:rsid w:val="002F3F0C"/>
    <w:rsid w:val="002F5D9F"/>
    <w:rsid w:val="00324998"/>
    <w:rsid w:val="003310C5"/>
    <w:rsid w:val="00333266"/>
    <w:rsid w:val="00340840"/>
    <w:rsid w:val="00354416"/>
    <w:rsid w:val="003706BA"/>
    <w:rsid w:val="00372B8D"/>
    <w:rsid w:val="00384965"/>
    <w:rsid w:val="003A75A9"/>
    <w:rsid w:val="003C597B"/>
    <w:rsid w:val="00410095"/>
    <w:rsid w:val="00422D99"/>
    <w:rsid w:val="00446FAF"/>
    <w:rsid w:val="004559D0"/>
    <w:rsid w:val="004C00D4"/>
    <w:rsid w:val="004C382D"/>
    <w:rsid w:val="004D300B"/>
    <w:rsid w:val="004D76D8"/>
    <w:rsid w:val="004D7F29"/>
    <w:rsid w:val="0050754D"/>
    <w:rsid w:val="00514909"/>
    <w:rsid w:val="00553FCF"/>
    <w:rsid w:val="00567F6C"/>
    <w:rsid w:val="00574437"/>
    <w:rsid w:val="00591E35"/>
    <w:rsid w:val="00594445"/>
    <w:rsid w:val="005B2431"/>
    <w:rsid w:val="005C0A5E"/>
    <w:rsid w:val="005E4741"/>
    <w:rsid w:val="005F0D3D"/>
    <w:rsid w:val="00610782"/>
    <w:rsid w:val="00614A13"/>
    <w:rsid w:val="0061712B"/>
    <w:rsid w:val="00635F56"/>
    <w:rsid w:val="00655B81"/>
    <w:rsid w:val="00660DCA"/>
    <w:rsid w:val="00693D45"/>
    <w:rsid w:val="00694A30"/>
    <w:rsid w:val="006D6C22"/>
    <w:rsid w:val="007433F6"/>
    <w:rsid w:val="00753924"/>
    <w:rsid w:val="00766C10"/>
    <w:rsid w:val="00791353"/>
    <w:rsid w:val="0079773F"/>
    <w:rsid w:val="007A52FF"/>
    <w:rsid w:val="00800200"/>
    <w:rsid w:val="0080665A"/>
    <w:rsid w:val="0080779C"/>
    <w:rsid w:val="008174ED"/>
    <w:rsid w:val="008177FC"/>
    <w:rsid w:val="00823846"/>
    <w:rsid w:val="00843D7B"/>
    <w:rsid w:val="0085687A"/>
    <w:rsid w:val="00856D5E"/>
    <w:rsid w:val="008619D4"/>
    <w:rsid w:val="00870F64"/>
    <w:rsid w:val="00875E5B"/>
    <w:rsid w:val="008B25B0"/>
    <w:rsid w:val="00900F83"/>
    <w:rsid w:val="00982CDE"/>
    <w:rsid w:val="00991BEB"/>
    <w:rsid w:val="009A4CCC"/>
    <w:rsid w:val="009A7740"/>
    <w:rsid w:val="009B3FF4"/>
    <w:rsid w:val="009B523D"/>
    <w:rsid w:val="009D12E1"/>
    <w:rsid w:val="009F363F"/>
    <w:rsid w:val="00A52C42"/>
    <w:rsid w:val="00A5617A"/>
    <w:rsid w:val="00AE5BED"/>
    <w:rsid w:val="00B133D7"/>
    <w:rsid w:val="00B139C8"/>
    <w:rsid w:val="00B17F04"/>
    <w:rsid w:val="00B33933"/>
    <w:rsid w:val="00B37EFE"/>
    <w:rsid w:val="00B56693"/>
    <w:rsid w:val="00B66B86"/>
    <w:rsid w:val="00B71A05"/>
    <w:rsid w:val="00B7497F"/>
    <w:rsid w:val="00B752FA"/>
    <w:rsid w:val="00B77952"/>
    <w:rsid w:val="00BD2482"/>
    <w:rsid w:val="00BF13A4"/>
    <w:rsid w:val="00C04502"/>
    <w:rsid w:val="00C05486"/>
    <w:rsid w:val="00C21E1C"/>
    <w:rsid w:val="00C27CAA"/>
    <w:rsid w:val="00C3510B"/>
    <w:rsid w:val="00C62927"/>
    <w:rsid w:val="00C73980"/>
    <w:rsid w:val="00C749FF"/>
    <w:rsid w:val="00CC19E2"/>
    <w:rsid w:val="00CE6450"/>
    <w:rsid w:val="00CF2A97"/>
    <w:rsid w:val="00D11932"/>
    <w:rsid w:val="00D177C2"/>
    <w:rsid w:val="00D22087"/>
    <w:rsid w:val="00D245E0"/>
    <w:rsid w:val="00D35319"/>
    <w:rsid w:val="00DA1CA6"/>
    <w:rsid w:val="00DE151A"/>
    <w:rsid w:val="00DE57C5"/>
    <w:rsid w:val="00DF3C2D"/>
    <w:rsid w:val="00E23955"/>
    <w:rsid w:val="00E342C3"/>
    <w:rsid w:val="00E406D0"/>
    <w:rsid w:val="00E437CF"/>
    <w:rsid w:val="00E54952"/>
    <w:rsid w:val="00E658B8"/>
    <w:rsid w:val="00EA6B81"/>
    <w:rsid w:val="00EA74E0"/>
    <w:rsid w:val="00EB73BB"/>
    <w:rsid w:val="00EC4F35"/>
    <w:rsid w:val="00ED050B"/>
    <w:rsid w:val="00EE1436"/>
    <w:rsid w:val="00EF4399"/>
    <w:rsid w:val="00EF4B01"/>
    <w:rsid w:val="00F0006B"/>
    <w:rsid w:val="00F14F1A"/>
    <w:rsid w:val="00F53590"/>
    <w:rsid w:val="00F6204B"/>
    <w:rsid w:val="00F861EB"/>
    <w:rsid w:val="00F9059C"/>
    <w:rsid w:val="00F92A02"/>
    <w:rsid w:val="00FB357D"/>
    <w:rsid w:val="00FB57E7"/>
    <w:rsid w:val="00FC2F52"/>
    <w:rsid w:val="00FC7185"/>
    <w:rsid w:val="00FD78F2"/>
    <w:rsid w:val="00FE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2E62D"/>
  <w15:chartTrackingRefBased/>
  <w15:docId w15:val="{F2FDEDD7-7465-4518-86DE-0056A44D6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A97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B73BB"/>
    <w:pPr>
      <w:keepNext/>
      <w:suppressAutoHyphens/>
      <w:autoSpaceDN w:val="0"/>
      <w:spacing w:after="0" w:line="240" w:lineRule="auto"/>
      <w:textAlignment w:val="baseline"/>
      <w:outlineLvl w:val="0"/>
    </w:pPr>
    <w:rPr>
      <w:rFonts w:eastAsia="Times New Roman"/>
      <w:b/>
      <w:sz w:val="36"/>
      <w:szCs w:val="36"/>
      <w:u w:val="single"/>
      <w:lang w:val="ca-ES" w:eastAsia="es-ES"/>
    </w:rPr>
  </w:style>
  <w:style w:type="paragraph" w:styleId="Heading9">
    <w:name w:val="heading 9"/>
    <w:basedOn w:val="Normal"/>
    <w:next w:val="Normal"/>
    <w:link w:val="Heading9Char"/>
    <w:rsid w:val="00CF2A97"/>
    <w:pPr>
      <w:keepNext/>
      <w:suppressAutoHyphens/>
      <w:autoSpaceDN w:val="0"/>
      <w:spacing w:after="0" w:line="240" w:lineRule="auto"/>
      <w:jc w:val="center"/>
      <w:textAlignment w:val="baseline"/>
      <w:outlineLvl w:val="8"/>
    </w:pPr>
    <w:rPr>
      <w:rFonts w:eastAsia="Times New Roman"/>
      <w:b/>
      <w:bCs/>
      <w:sz w:val="28"/>
      <w:szCs w:val="24"/>
      <w:lang w:val="ca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3BB"/>
    <w:rPr>
      <w:rFonts w:ascii="Times New Roman" w:eastAsia="Times New Roman" w:hAnsi="Times New Roman" w:cs="Times New Roman"/>
      <w:b/>
      <w:sz w:val="36"/>
      <w:szCs w:val="36"/>
      <w:u w:val="single"/>
      <w:lang w:val="ca-ES" w:eastAsia="es-ES"/>
    </w:rPr>
  </w:style>
  <w:style w:type="paragraph" w:customStyle="1" w:styleId="subsubtitle">
    <w:name w:val="sub subtitle"/>
    <w:basedOn w:val="Normal"/>
    <w:link w:val="subsubtitleChar"/>
    <w:autoRedefine/>
    <w:qFormat/>
    <w:rsid w:val="00F92A02"/>
    <w:rPr>
      <w:sz w:val="24"/>
      <w:u w:val="single"/>
      <w:lang w:val="ca-ES" w:eastAsia="es-ES"/>
    </w:rPr>
  </w:style>
  <w:style w:type="character" w:customStyle="1" w:styleId="subsubtitleChar">
    <w:name w:val="sub subtitle Char"/>
    <w:basedOn w:val="DefaultParagraphFont"/>
    <w:link w:val="subsubtitle"/>
    <w:rsid w:val="00F92A02"/>
    <w:rPr>
      <w:rFonts w:ascii="Times New Roman" w:hAnsi="Times New Roman" w:cs="Times New Roman"/>
      <w:sz w:val="24"/>
      <w:u w:val="single"/>
      <w:lang w:val="ca-ES" w:eastAsia="es-ES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92A02"/>
    <w:pPr>
      <w:numPr>
        <w:ilvl w:val="1"/>
      </w:numPr>
    </w:pPr>
    <w:rPr>
      <w:rFonts w:eastAsiaTheme="minorEastAsia"/>
      <w:b/>
      <w:bCs/>
      <w:spacing w:val="15"/>
      <w:sz w:val="26"/>
      <w:szCs w:val="24"/>
      <w:u w:val="single"/>
      <w:lang w:val="ca-ES" w:eastAsia="es-ES"/>
    </w:rPr>
  </w:style>
  <w:style w:type="character" w:customStyle="1" w:styleId="SubtitleChar">
    <w:name w:val="Subtitle Char"/>
    <w:basedOn w:val="DefaultParagraphFont"/>
    <w:link w:val="Subtitle"/>
    <w:uiPriority w:val="11"/>
    <w:rsid w:val="00F92A02"/>
    <w:rPr>
      <w:rFonts w:ascii="Times New Roman" w:eastAsiaTheme="minorEastAsia" w:hAnsi="Times New Roman" w:cs="Times New Roman"/>
      <w:b/>
      <w:bCs/>
      <w:spacing w:val="15"/>
      <w:sz w:val="26"/>
      <w:szCs w:val="24"/>
      <w:u w:val="single"/>
      <w:lang w:val="ca-ES" w:eastAsia="es-ES"/>
    </w:rPr>
  </w:style>
  <w:style w:type="paragraph" w:customStyle="1" w:styleId="subsubsubtitle">
    <w:name w:val="sub sub subtitle"/>
    <w:basedOn w:val="Normal"/>
    <w:link w:val="subsubsubtitleChar"/>
    <w:qFormat/>
    <w:rsid w:val="00F92A02"/>
    <w:pPr>
      <w:ind w:left="720"/>
    </w:pPr>
    <w:rPr>
      <w:u w:val="single"/>
      <w:lang w:val="ca-ES" w:eastAsia="es-ES"/>
    </w:rPr>
  </w:style>
  <w:style w:type="character" w:customStyle="1" w:styleId="subsubsubtitleChar">
    <w:name w:val="sub sub subtitle Char"/>
    <w:basedOn w:val="DefaultParagraphFont"/>
    <w:link w:val="subsubsubtitle"/>
    <w:rsid w:val="00F92A02"/>
    <w:rPr>
      <w:rFonts w:ascii="Times New Roman" w:hAnsi="Times New Roman" w:cs="Times New Roman"/>
      <w:u w:val="single"/>
      <w:lang w:val="ca-ES" w:eastAsia="es-ES"/>
    </w:rPr>
  </w:style>
  <w:style w:type="character" w:customStyle="1" w:styleId="Heading9Char">
    <w:name w:val="Heading 9 Char"/>
    <w:basedOn w:val="DefaultParagraphFont"/>
    <w:link w:val="Heading9"/>
    <w:rsid w:val="00CF2A97"/>
    <w:rPr>
      <w:rFonts w:ascii="Times New Roman" w:eastAsia="Times New Roman" w:hAnsi="Times New Roman" w:cs="Times New Roman"/>
      <w:b/>
      <w:bCs/>
      <w:sz w:val="28"/>
      <w:szCs w:val="24"/>
      <w:lang w:val="ca-ES" w:eastAsia="es-ES"/>
    </w:rPr>
  </w:style>
  <w:style w:type="character" w:styleId="SubtleReference">
    <w:name w:val="Subtle Reference"/>
    <w:basedOn w:val="DefaultParagraphFont"/>
    <w:uiPriority w:val="31"/>
    <w:qFormat/>
    <w:rsid w:val="00CF2A97"/>
    <w:rPr>
      <w:smallCaps/>
      <w:color w:val="5A5A5A" w:themeColor="text1" w:themeTint="A5"/>
    </w:rPr>
  </w:style>
  <w:style w:type="paragraph" w:styleId="TOCHeading">
    <w:name w:val="TOC Heading"/>
    <w:basedOn w:val="Heading1"/>
    <w:next w:val="Normal"/>
    <w:uiPriority w:val="39"/>
    <w:unhideWhenUsed/>
    <w:qFormat/>
    <w:rsid w:val="00CF2A97"/>
    <w:pPr>
      <w:keepLines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u w:val="none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F2A9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F2A9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F2A9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F2A9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655B8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17F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Adrian-Luerssen/3D-VJ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ril\OneDrive\Documents\Custom%20Office%20Templates\Report%20Template%20La%20Sal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B6B04-7A15-409C-9485-30822CBAD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Template La Salle.dotx</Template>
  <TotalTime>512</TotalTime>
  <Pages>4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Medina</dc:creator>
  <cp:keywords/>
  <dc:description/>
  <cp:lastModifiedBy>Adrian Medina</cp:lastModifiedBy>
  <cp:revision>121</cp:revision>
  <cp:lastPrinted>2023-11-12T22:39:00Z</cp:lastPrinted>
  <dcterms:created xsi:type="dcterms:W3CDTF">2023-11-11T22:45:00Z</dcterms:created>
  <dcterms:modified xsi:type="dcterms:W3CDTF">2023-12-28T23:09:00Z</dcterms:modified>
</cp:coreProperties>
</file>